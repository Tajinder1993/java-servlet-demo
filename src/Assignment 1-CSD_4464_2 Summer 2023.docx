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7CDC" w14:textId="77777777" w:rsidR="009A159C" w:rsidRPr="00366A83" w:rsidRDefault="009A159C" w:rsidP="00366A83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66A83">
        <w:rPr>
          <w:rFonts w:ascii="Times New Roman" w:hAnsi="Times New Roman" w:cs="Times New Roman"/>
          <w:i/>
          <w:sz w:val="28"/>
          <w:szCs w:val="28"/>
        </w:rPr>
        <w:t xml:space="preserve">Assignment </w:t>
      </w:r>
      <w:r w:rsidR="00A5227C" w:rsidRPr="00366A83">
        <w:rPr>
          <w:rFonts w:ascii="Times New Roman" w:hAnsi="Times New Roman" w:cs="Times New Roman"/>
          <w:i/>
          <w:sz w:val="28"/>
          <w:szCs w:val="28"/>
        </w:rPr>
        <w:t>1</w:t>
      </w:r>
      <w:r w:rsidR="00B2316A" w:rsidRPr="00366A83">
        <w:rPr>
          <w:rFonts w:ascii="Times New Roman" w:hAnsi="Times New Roman" w:cs="Times New Roman"/>
          <w:i/>
          <w:sz w:val="28"/>
          <w:szCs w:val="28"/>
        </w:rPr>
        <w:t>(Individual Assignment)</w:t>
      </w:r>
      <w:r w:rsidR="00A5227C" w:rsidRPr="00366A83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FA8E615" w14:textId="66C01118" w:rsidR="009A159C" w:rsidRPr="00366A83" w:rsidRDefault="00932E99" w:rsidP="00366A83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66A83">
        <w:rPr>
          <w:rFonts w:ascii="Times New Roman" w:hAnsi="Times New Roman" w:cs="Times New Roman"/>
          <w:i/>
          <w:sz w:val="28"/>
          <w:szCs w:val="28"/>
        </w:rPr>
        <w:t>Summer</w:t>
      </w:r>
      <w:r w:rsidR="0050393A" w:rsidRPr="00366A83">
        <w:rPr>
          <w:rFonts w:ascii="Times New Roman" w:hAnsi="Times New Roman" w:cs="Times New Roman"/>
          <w:i/>
          <w:sz w:val="28"/>
          <w:szCs w:val="28"/>
        </w:rPr>
        <w:t xml:space="preserve"> 2023</w:t>
      </w:r>
    </w:p>
    <w:p w14:paraId="5D8F6528" w14:textId="77777777" w:rsidR="00061926" w:rsidRPr="00366A83" w:rsidRDefault="00F044C8" w:rsidP="00366A83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66A83">
        <w:rPr>
          <w:rFonts w:ascii="Times New Roman" w:hAnsi="Times New Roman" w:cs="Times New Roman"/>
          <w:i/>
          <w:sz w:val="28"/>
          <w:szCs w:val="28"/>
        </w:rPr>
        <w:t>Instructor: Faisal Khan</w:t>
      </w:r>
    </w:p>
    <w:p w14:paraId="61288BD7" w14:textId="77777777" w:rsidR="00061926" w:rsidRPr="00366A83" w:rsidRDefault="00061926" w:rsidP="00366A83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B89AEEA" w14:textId="77777777" w:rsidR="00061926" w:rsidRPr="00366A83" w:rsidRDefault="00061926" w:rsidP="00366A83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:rsidRPr="00366A83" w14:paraId="441259A6" w14:textId="77777777" w:rsidTr="001454BE">
        <w:tc>
          <w:tcPr>
            <w:tcW w:w="3116" w:type="dxa"/>
          </w:tcPr>
          <w:p w14:paraId="1C0831DC" w14:textId="77777777" w:rsidR="003A63C3" w:rsidRPr="00366A83" w:rsidRDefault="003A63C3" w:rsidP="00366A83">
            <w:pPr>
              <w:spacing w:after="48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66A83">
              <w:rPr>
                <w:rFonts w:ascii="Times New Roman" w:hAnsi="Times New Roman" w:cs="Times New Roman"/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016D794D" w14:textId="77777777" w:rsidR="003A63C3" w:rsidRPr="00366A83" w:rsidRDefault="003A63C3" w:rsidP="00366A83">
            <w:pPr>
              <w:spacing w:after="48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66A83">
              <w:rPr>
                <w:rFonts w:ascii="Times New Roman" w:hAnsi="Times New Roman" w:cs="Times New Roman"/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5FD3312C" w14:textId="77777777" w:rsidR="003A63C3" w:rsidRPr="00366A83" w:rsidRDefault="003A63C3" w:rsidP="00366A83">
            <w:pPr>
              <w:spacing w:after="48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66A83">
              <w:rPr>
                <w:rFonts w:ascii="Times New Roman" w:hAnsi="Times New Roman" w:cs="Times New Roman"/>
                <w:i/>
                <w:sz w:val="28"/>
                <w:szCs w:val="28"/>
              </w:rPr>
              <w:t>Group#</w:t>
            </w:r>
          </w:p>
        </w:tc>
      </w:tr>
      <w:tr w:rsidR="003A63C3" w:rsidRPr="00366A83" w14:paraId="53E99B28" w14:textId="77777777" w:rsidTr="001454BE">
        <w:trPr>
          <w:trHeight w:val="377"/>
        </w:trPr>
        <w:tc>
          <w:tcPr>
            <w:tcW w:w="3116" w:type="dxa"/>
          </w:tcPr>
          <w:p w14:paraId="0F06137E" w14:textId="472E64A7" w:rsidR="003A63C3" w:rsidRPr="00366A83" w:rsidRDefault="000C3804" w:rsidP="00366A83">
            <w:pPr>
              <w:spacing w:after="48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66A83">
              <w:rPr>
                <w:rFonts w:ascii="Times New Roman" w:hAnsi="Times New Roman" w:cs="Times New Roman"/>
                <w:i/>
                <w:sz w:val="28"/>
                <w:szCs w:val="28"/>
              </w:rPr>
              <w:t>Tajinder Kaur</w:t>
            </w:r>
          </w:p>
        </w:tc>
        <w:tc>
          <w:tcPr>
            <w:tcW w:w="3117" w:type="dxa"/>
          </w:tcPr>
          <w:p w14:paraId="7726889C" w14:textId="38451BB5" w:rsidR="003A63C3" w:rsidRPr="00366A83" w:rsidRDefault="000C3804" w:rsidP="00366A83">
            <w:pPr>
              <w:spacing w:after="48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66A83">
              <w:rPr>
                <w:rFonts w:ascii="Times New Roman" w:hAnsi="Times New Roman" w:cs="Times New Roman"/>
                <w:i/>
                <w:sz w:val="28"/>
                <w:szCs w:val="28"/>
              </w:rPr>
              <w:t>C0861062</w:t>
            </w:r>
          </w:p>
        </w:tc>
        <w:tc>
          <w:tcPr>
            <w:tcW w:w="3117" w:type="dxa"/>
          </w:tcPr>
          <w:p w14:paraId="1C53BF96" w14:textId="4E44D063" w:rsidR="003A63C3" w:rsidRPr="00366A83" w:rsidRDefault="000C3804" w:rsidP="00366A83">
            <w:pPr>
              <w:spacing w:after="48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66A83">
              <w:rPr>
                <w:rFonts w:ascii="Times New Roman" w:hAnsi="Times New Roman" w:cs="Times New Roman"/>
                <w:i/>
                <w:sz w:val="28"/>
                <w:szCs w:val="28"/>
              </w:rPr>
              <w:t>-</w:t>
            </w:r>
          </w:p>
        </w:tc>
      </w:tr>
    </w:tbl>
    <w:p w14:paraId="4FF16C05" w14:textId="77777777" w:rsidR="009A159C" w:rsidRPr="00366A83" w:rsidRDefault="009A159C" w:rsidP="00366A83">
      <w:pPr>
        <w:tabs>
          <w:tab w:val="left" w:pos="3210"/>
        </w:tabs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</w:p>
    <w:p w14:paraId="7BC9DB59" w14:textId="77777777" w:rsidR="002C3660" w:rsidRPr="00366A83" w:rsidRDefault="002C3660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66A83">
        <w:rPr>
          <w:rFonts w:ascii="Times New Roman" w:hAnsi="Times New Roman" w:cs="Times New Roman"/>
          <w:sz w:val="28"/>
          <w:szCs w:val="28"/>
        </w:rPr>
        <w:t>1-Use Documentation Comments where needed and use Javadoc to create HTML files for documentation.</w:t>
      </w:r>
    </w:p>
    <w:p w14:paraId="09F0D5E1" w14:textId="77777777" w:rsidR="00A04B8E" w:rsidRPr="00366A83" w:rsidRDefault="00A04B8E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749C59E" w14:textId="77777777" w:rsidR="00A04B8E" w:rsidRPr="00366A83" w:rsidRDefault="00A04B8E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66A83">
        <w:rPr>
          <w:rFonts w:ascii="Times New Roman" w:hAnsi="Times New Roman" w:cs="Times New Roman"/>
          <w:sz w:val="28"/>
          <w:szCs w:val="28"/>
        </w:rPr>
        <w:t xml:space="preserve">2-In your project </w:t>
      </w:r>
      <w:proofErr w:type="spellStart"/>
      <w:r w:rsidRPr="00366A8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66A83">
        <w:rPr>
          <w:rFonts w:ascii="Times New Roman" w:hAnsi="Times New Roman" w:cs="Times New Roman"/>
          <w:sz w:val="28"/>
          <w:szCs w:val="28"/>
        </w:rPr>
        <w:t xml:space="preserve"> folder  add this word document with all your group members names and paste the screen shots of your output after each question.</w:t>
      </w:r>
    </w:p>
    <w:p w14:paraId="642F3708" w14:textId="77777777" w:rsidR="00A04B8E" w:rsidRPr="00366A83" w:rsidRDefault="00A04B8E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25F18D5" w14:textId="77777777" w:rsidR="002C3660" w:rsidRPr="00366A83" w:rsidRDefault="002C3660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66A83">
        <w:rPr>
          <w:rFonts w:ascii="Times New Roman" w:hAnsi="Times New Roman" w:cs="Times New Roman"/>
          <w:sz w:val="28"/>
          <w:szCs w:val="28"/>
        </w:rPr>
        <w:t>2-Right Click on your Project Folder in Eclipse, Copy Option is available. Create a copy of the Project and upload the zipped folder  using Moodle.</w:t>
      </w:r>
    </w:p>
    <w:p w14:paraId="7619C30E" w14:textId="77777777" w:rsidR="008912E9" w:rsidRPr="00366A83" w:rsidRDefault="008912E9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A04B70" w14:textId="1B04F069" w:rsidR="00A955DF" w:rsidRPr="00366A83" w:rsidRDefault="00A955DF" w:rsidP="00366A83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000000"/>
          <w:sz w:val="28"/>
          <w:szCs w:val="28"/>
        </w:rPr>
      </w:pPr>
      <w:r w:rsidRPr="00366A83">
        <w:rPr>
          <w:color w:val="000000"/>
          <w:sz w:val="28"/>
          <w:szCs w:val="28"/>
        </w:rPr>
        <w:t>Create a web application using Java that does the following:</w:t>
      </w:r>
    </w:p>
    <w:p w14:paraId="227AE9B2" w14:textId="77777777" w:rsidR="00A955DF" w:rsidRPr="00366A83" w:rsidRDefault="00A955DF" w:rsidP="00366A83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Create a login and registration page for your application based on the form below. </w:t>
      </w:r>
      <w:r w:rsidRPr="00366A8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CA"/>
        </w:rPr>
        <w:t>[60 marks]</w:t>
      </w:r>
    </w:p>
    <w:p w14:paraId="60641B9E" w14:textId="77777777" w:rsidR="00B74438" w:rsidRPr="00366A83" w:rsidRDefault="00B74438" w:rsidP="00366A83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Display the information sent from the registration/login page form (see below) to the controller and display it  with greeting to the user who has logged in</w:t>
      </w:r>
      <w:r w:rsidR="00A955DF"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.</w:t>
      </w:r>
    </w:p>
    <w:p w14:paraId="7B8460F3" w14:textId="77777777" w:rsidR="00A955DF" w:rsidRPr="00366A83" w:rsidRDefault="00A955DF" w:rsidP="00366A83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CA"/>
        </w:rPr>
        <w:t>[40 marks]</w:t>
      </w:r>
    </w:p>
    <w:p w14:paraId="20884157" w14:textId="77777777" w:rsidR="00A955DF" w:rsidRPr="00366A83" w:rsidRDefault="00A955DF" w:rsidP="00366A83">
      <w:pPr>
        <w:shd w:val="clear" w:color="auto" w:fill="FFFFFF"/>
        <w:spacing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CA"/>
        </w:rPr>
        <w:lastRenderedPageBreak/>
        <w:drawing>
          <wp:inline distT="0" distB="0" distL="0" distR="0" wp14:anchorId="7C1024A4" wp14:editId="125AA7C9">
            <wp:extent cx="5468835" cy="527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8" t="17352" r="8466" b="1663"/>
                    <a:stretch/>
                  </pic:blipFill>
                  <pic:spPr bwMode="auto">
                    <a:xfrm>
                      <a:off x="0" y="0"/>
                      <a:ext cx="5485748" cy="529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85572" w14:textId="2007BA45" w:rsidR="0027192B" w:rsidRDefault="000C3804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Answer</w:t>
      </w:r>
    </w:p>
    <w:p w14:paraId="59BD2425" w14:textId="5BD384CE" w:rsidR="0027192B" w:rsidRDefault="0027192B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The directory structure of the whole application is: </w:t>
      </w:r>
    </w:p>
    <w:p w14:paraId="5DC62E07" w14:textId="39505441" w:rsidR="0027192B" w:rsidRPr="00366A83" w:rsidRDefault="0027192B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CA"/>
        </w:rPr>
        <w:lastRenderedPageBreak/>
        <w:drawing>
          <wp:inline distT="0" distB="0" distL="0" distR="0" wp14:anchorId="13B62E7F" wp14:editId="1B1412D0">
            <wp:extent cx="4275190" cy="4435224"/>
            <wp:effectExtent l="0" t="0" r="0" b="3810"/>
            <wp:docPr id="1818358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58874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C690" w14:textId="6333E067" w:rsidR="000C3804" w:rsidRPr="00366A83" w:rsidRDefault="000C3804" w:rsidP="007203DB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To create the above web application </w:t>
      </w:r>
      <w:r w:rsidR="009E5ED7"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first create a webpage.</w:t>
      </w:r>
    </w:p>
    <w:p w14:paraId="77371BAE" w14:textId="7BC19968" w:rsidR="009E5ED7" w:rsidRDefault="009E5ED7" w:rsidP="007203DB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 xml:space="preserve">The Student_portal.html web page helps the user to navigate from the Student_portal.html page to </w:t>
      </w:r>
      <w:r w:rsidR="00366A83">
        <w:rPr>
          <w:rFonts w:ascii="Times New Roman" w:eastAsia="Times New Roman" w:hAnsi="Times New Roman" w:cs="Times New Roman"/>
          <w:color w:val="000000"/>
          <w:sz w:val="28"/>
          <w:szCs w:val="28"/>
          <w:lang w:eastAsia="en-CA"/>
        </w:rPr>
        <w:t>RegistrationForm.html and Login.html.</w:t>
      </w:r>
    </w:p>
    <w:p w14:paraId="727239AC" w14:textId="2BDA66AC" w:rsidR="00366A83" w:rsidRDefault="00366A83" w:rsidP="008A0BC9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</w:pPr>
      <w:r w:rsidRPr="008A0BC9"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>Coding of Student_portal.html webpage</w:t>
      </w:r>
    </w:p>
    <w:p w14:paraId="193697F1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&lt;!</w:t>
      </w:r>
      <w:r>
        <w:rPr>
          <w:rFonts w:ascii="Consolas" w:hAnsi="Consolas"/>
          <w:color w:val="3F7F7F"/>
          <w:sz w:val="20"/>
          <w:szCs w:val="20"/>
        </w:rPr>
        <w:t>DOCTYPE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80"/>
          <w:sz w:val="20"/>
          <w:szCs w:val="20"/>
        </w:rPr>
        <w:t>html&gt;</w:t>
      </w:r>
    </w:p>
    <w:p w14:paraId="5E6FC6A0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123CC4F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561A08E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meta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charset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D5947B9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Student Portal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52144E0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link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href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"https://cdn.jsdelivr.net/npm/bootstrap@5.2.3/dist/css/bootstrap.min.css"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"stylesheet"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85BEF7C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src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"https://cdn.jsdelivr.net/npm/bootstrap@5.2.3/dist/js/bootstrap.bundle.min.js"</w:t>
      </w:r>
      <w:r>
        <w:rPr>
          <w:rFonts w:ascii="Consolas" w:hAnsi="Consolas"/>
          <w:color w:val="008080"/>
          <w:sz w:val="20"/>
          <w:szCs w:val="20"/>
        </w:rPr>
        <w:t>&gt;&lt;/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9FF4509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082DB5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1CE3E82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041058E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7EC3AC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F2561F7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form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82C41AE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 xml:space="preserve">"p-5 my-5 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bg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-dark text-white"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Student Portal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h1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4E0A147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897FE4E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Welcome in the student Portal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p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A03C42F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D8A34B7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 xml:space="preserve">New students can do registration by click on the registration link.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p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A150AB4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448540A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"RegistrationForm.html"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 xml:space="preserve">Register here......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5CCC365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B70E9A2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p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 xml:space="preserve">The students who already register can login in into their portal by click on the Log in button 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p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5BFD3EE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B32107A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 xml:space="preserve"> Login here</w:t>
      </w:r>
      <w:proofErr w:type="gramStart"/>
      <w:r>
        <w:rPr>
          <w:rFonts w:ascii="Consolas" w:hAnsi="Consolas"/>
          <w:color w:val="000000"/>
          <w:sz w:val="20"/>
          <w:szCs w:val="20"/>
        </w:rPr>
        <w:t>.....</w:t>
      </w:r>
      <w:proofErr w:type="gramEnd"/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AAEE8F1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32B5079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form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FBB1384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06E87577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EF06C9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2E41B78" w14:textId="77777777" w:rsidR="008A0BC9" w:rsidRDefault="008A0BC9" w:rsidP="008A0B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3CBDD51" w14:textId="77777777" w:rsidR="008A0BC9" w:rsidRPr="008A0BC9" w:rsidRDefault="008A0BC9" w:rsidP="008A0BC9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</w:pPr>
    </w:p>
    <w:p w14:paraId="3CB388F3" w14:textId="77777777" w:rsidR="00366A83" w:rsidRPr="00366A83" w:rsidRDefault="00366A83" w:rsidP="00366A83">
      <w:pPr>
        <w:pStyle w:val="ListParagraph"/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263F7236" w14:textId="0786B431" w:rsidR="00E11A1E" w:rsidRDefault="00366A83" w:rsidP="00366A83">
      <w:pPr>
        <w:pStyle w:val="ListParagraph"/>
        <w:numPr>
          <w:ilvl w:val="0"/>
          <w:numId w:val="12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After the above page create RegistrationForm.html to collect the information of the user who wants to register for student portal services.</w:t>
      </w:r>
    </w:p>
    <w:p w14:paraId="742425BD" w14:textId="1BCF6909" w:rsidR="00366A83" w:rsidRDefault="00366A83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 xml:space="preserve">Coding of </w:t>
      </w:r>
      <w:r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>RegistrationForm</w:t>
      </w:r>
      <w:r w:rsidRPr="00366A83"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>.html webpage</w:t>
      </w:r>
    </w:p>
    <w:p w14:paraId="2A66E34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&lt;!</w:t>
      </w:r>
      <w:r>
        <w:rPr>
          <w:rFonts w:ascii="Consolas" w:hAnsi="Consolas"/>
          <w:color w:val="3F7F7F"/>
          <w:sz w:val="20"/>
          <w:szCs w:val="20"/>
        </w:rPr>
        <w:t>DOCTYPE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80"/>
          <w:sz w:val="20"/>
          <w:szCs w:val="20"/>
        </w:rPr>
        <w:t>html&gt;</w:t>
      </w:r>
    </w:p>
    <w:p w14:paraId="482AA5B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7232AE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B32A5B6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meta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charset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10BE1E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Insert title here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FE629E5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link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href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"https://cdn.jsdelivr.net/npm/bootstrap@5.2.3/dist/css/bootstrap.min.css"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"stylesheet"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BE1FAE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src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"https://cdn.jsdelivr.net/npm/bootstrap@5.2.3/dist/js/bootstrap.bundle.min.js"</w:t>
      </w:r>
      <w:r>
        <w:rPr>
          <w:rFonts w:ascii="Consolas" w:hAnsi="Consolas"/>
          <w:color w:val="008080"/>
          <w:sz w:val="20"/>
          <w:szCs w:val="20"/>
        </w:rPr>
        <w:t>&gt;&lt;/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763390D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49065FD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2A5729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295F2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E34F8C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form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action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myservelet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method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1396D78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 xml:space="preserve">"p-5 my-5 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bg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-dark text-white"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Student Registration Form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h1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32979B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930767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"mt-3 mb-3 border-bottom border-dark border-2"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Personal Information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33DAA8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FC36A62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6D5290B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A942CCA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stu_id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stu_id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1871826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6B650A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B420C1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FD77366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Name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772F92D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0CE2D7B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0B3A45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6B59E7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08C04E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Date of birth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6A5FAE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"dob"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"dob"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8980F1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C88D48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84D343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"mt-3 mb-3 border-bottom border-dark border-2"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Contact Information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4D87279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EAC860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B9E1D3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Address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BD4D2E6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EABB9AA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CFE8F3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CC81BD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3E22888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City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639C02D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"city"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"city"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08E3ED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C0E66D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F8B6B8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2A8900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Province/State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7A9435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"province"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"province"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38842C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D77C482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6BA89B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D4301A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ZIP Code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EA4713C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"zip"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"zip"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59902C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A0B9EF9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ADE8FC6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73E663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Country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FE30F4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"country"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4CF3BAA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D30CD2A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43B8705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AB79E96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Phone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14BBD2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"phone"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"phone"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1A55BA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FB9527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39D2EF8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01F994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Email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7478FE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F67A43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612FCDD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17B76F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88EA80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3D21D3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Password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EB8AC8A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DBFFBE2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92EC718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298D43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7C11019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"mt-3 mb-3 border-bottom border-dark border-2"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Course Information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375E022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14:paraId="4C2444B4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266C8AC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D13CE0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Course Name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BD3BA0F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"course"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"course"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495B149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6DBEFD48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307A319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6708DE4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5A45499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F24742E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Comment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span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489D225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"comment"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"comment"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64F893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44FF08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9CB33F3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/>
          <w:color w:val="008080"/>
          <w:sz w:val="20"/>
          <w:szCs w:val="20"/>
        </w:rPr>
        <w:t>/&gt;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1394C10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form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CBD0107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9DD563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4057D1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E75A160" w14:textId="77777777" w:rsidR="00366A83" w:rsidRDefault="00366A83" w:rsidP="00366A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84C0A2B" w14:textId="07A630DD" w:rsidR="00366A83" w:rsidRDefault="00366A83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</w:pPr>
    </w:p>
    <w:p w14:paraId="1E401CE3" w14:textId="0ECE87AC" w:rsidR="00366A83" w:rsidRPr="007203DB" w:rsidRDefault="00366A83" w:rsidP="007203DB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7203DB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After the above webpage create the Login.html page which </w:t>
      </w:r>
      <w:r w:rsidR="007203DB">
        <w:rPr>
          <w:rFonts w:ascii="Times New Roman" w:eastAsia="Times New Roman" w:hAnsi="Times New Roman" w:cs="Times New Roman"/>
          <w:sz w:val="28"/>
          <w:szCs w:val="28"/>
          <w:lang w:eastAsia="en-CA"/>
        </w:rPr>
        <w:t>allows</w:t>
      </w:r>
      <w:r w:rsidRPr="007203DB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only registered </w:t>
      </w:r>
      <w:r w:rsidR="007203DB">
        <w:rPr>
          <w:rFonts w:ascii="Times New Roman" w:eastAsia="Times New Roman" w:hAnsi="Times New Roman" w:cs="Times New Roman"/>
          <w:sz w:val="28"/>
          <w:szCs w:val="28"/>
          <w:lang w:eastAsia="en-CA"/>
        </w:rPr>
        <w:t>users</w:t>
      </w:r>
      <w:r w:rsidRPr="007203DB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to login into the portal.</w:t>
      </w:r>
    </w:p>
    <w:p w14:paraId="7430D490" w14:textId="0BF4EF6A" w:rsidR="00366A83" w:rsidRDefault="00366A83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</w:pPr>
      <w:r w:rsidRPr="00366A83"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 xml:space="preserve">Coding of </w:t>
      </w:r>
      <w:r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>Login</w:t>
      </w:r>
      <w:r w:rsidRPr="00366A83">
        <w:rPr>
          <w:rFonts w:ascii="Times New Roman" w:eastAsia="Times New Roman" w:hAnsi="Times New Roman" w:cs="Times New Roman"/>
          <w:color w:val="00B050"/>
          <w:sz w:val="28"/>
          <w:szCs w:val="28"/>
          <w:lang w:eastAsia="en-CA"/>
        </w:rPr>
        <w:t>.html webpage</w:t>
      </w:r>
    </w:p>
    <w:p w14:paraId="152BC436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&lt;!</w:t>
      </w:r>
      <w:r>
        <w:rPr>
          <w:rFonts w:ascii="Consolas" w:hAnsi="Consolas"/>
          <w:color w:val="3F7F7F"/>
          <w:sz w:val="20"/>
          <w:szCs w:val="20"/>
        </w:rPr>
        <w:t>DOCTYPE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80"/>
          <w:sz w:val="20"/>
          <w:szCs w:val="20"/>
        </w:rPr>
        <w:t>html&gt;</w:t>
      </w:r>
    </w:p>
    <w:p w14:paraId="4B1308FC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44C7C52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54A2848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meta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charset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8F851D6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Student Login Portal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title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9684600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link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href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"https://cdn.jsdelivr.net/npm/bootstrap@5.2.3/dist/css/bootstrap.min.css"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"stylesheet"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0523DE0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src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"https://cdn.jsdelivr.net/npm/bootstrap@5.2.3/dist/js/bootstrap.bundle.min.js"</w:t>
      </w:r>
      <w:r>
        <w:rPr>
          <w:rFonts w:ascii="Consolas" w:hAnsi="Consolas"/>
          <w:color w:val="008080"/>
          <w:sz w:val="20"/>
          <w:szCs w:val="20"/>
        </w:rPr>
        <w:t>&gt;&lt;/</w:t>
      </w:r>
      <w:r>
        <w:rPr>
          <w:rFonts w:ascii="Consolas" w:hAnsi="Consolas"/>
          <w:color w:val="3F7F7F"/>
          <w:sz w:val="20"/>
          <w:szCs w:val="20"/>
        </w:rPr>
        <w:t>script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E1C85FB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head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774CAC39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377EFD5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389239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44E785E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form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"was-validated"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action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LoginServelet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method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16C5197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 xml:space="preserve">"p-5 my-5 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bg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-dark text-white text-center"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Student Login Form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h1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382E479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F83CEE6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"mt-3 mb-5 border-bottom border-dark border-2 text-center"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Login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h2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EA51855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EA3595C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"form-floating mb-3 mt-3"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BA7E827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placeholder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"Enter email"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required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381EFD2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label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Email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label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ADA01FD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valid-feedback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Valid.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88B1151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invalid-feedback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Please Enter The Valid Email.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A241210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4D5CE26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9525595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"form-floating mt-3 mb-3"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6A9FD70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pwd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placeholder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"Enter password"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required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26C7007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label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pwd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Password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label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5129B2E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valid-feedback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Valid.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5D7F6FF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i/>
          <w:iCs/>
          <w:color w:val="2A00FF"/>
          <w:sz w:val="20"/>
          <w:szCs w:val="20"/>
        </w:rPr>
        <w:t>invalid-feedback</w:t>
      </w:r>
      <w:proofErr w:type="gram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Please Enter The Valid Password.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92B72D3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2E0C87E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4785A53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/>
          <w:color w:val="008080"/>
          <w:sz w:val="20"/>
          <w:szCs w:val="20"/>
        </w:rPr>
        <w:t>/&gt;</w:t>
      </w:r>
    </w:p>
    <w:p w14:paraId="682DDFBE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2ED61B4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form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7C9FC86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div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AE97B1F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2510F4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body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3B083F6D" w14:textId="77777777" w:rsidR="007203DB" w:rsidRDefault="007203DB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808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html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FFC4DEF" w14:textId="77777777" w:rsidR="001D4EF4" w:rsidRDefault="001D4EF4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8080"/>
          <w:sz w:val="20"/>
          <w:szCs w:val="20"/>
        </w:rPr>
      </w:pPr>
    </w:p>
    <w:p w14:paraId="162D4E88" w14:textId="77777777" w:rsidR="001D4EF4" w:rsidRDefault="001D4EF4" w:rsidP="007203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8080"/>
          <w:sz w:val="20"/>
          <w:szCs w:val="20"/>
        </w:rPr>
      </w:pPr>
    </w:p>
    <w:p w14:paraId="70E548A5" w14:textId="1D0C3561" w:rsidR="001D4EF4" w:rsidRPr="001D4EF4" w:rsidRDefault="001D4EF4" w:rsidP="001D4EF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rPr>
          <w:rFonts w:ascii="Consolas" w:hAnsi="Consolas"/>
          <w:color w:val="000000"/>
          <w:sz w:val="20"/>
          <w:szCs w:val="20"/>
        </w:rPr>
      </w:pPr>
      <w:r>
        <w:rPr>
          <w:sz w:val="28"/>
          <w:szCs w:val="28"/>
        </w:rPr>
        <w:t xml:space="preserve">Now firstly create a database in the XAMMP server. The name of our database is </w:t>
      </w:r>
      <w:proofErr w:type="spellStart"/>
      <w:r>
        <w:rPr>
          <w:sz w:val="28"/>
          <w:szCs w:val="28"/>
        </w:rPr>
        <w:t>student_registration.db</w:t>
      </w:r>
      <w:proofErr w:type="spellEnd"/>
      <w:r>
        <w:rPr>
          <w:sz w:val="28"/>
          <w:szCs w:val="28"/>
        </w:rPr>
        <w:t xml:space="preserve"> with the table name </w:t>
      </w:r>
      <w:proofErr w:type="spellStart"/>
      <w:r>
        <w:rPr>
          <w:sz w:val="28"/>
          <w:szCs w:val="28"/>
        </w:rPr>
        <w:t>registration_table</w:t>
      </w:r>
      <w:proofErr w:type="spellEnd"/>
      <w:r>
        <w:rPr>
          <w:sz w:val="28"/>
          <w:szCs w:val="28"/>
        </w:rPr>
        <w:t>.</w:t>
      </w:r>
    </w:p>
    <w:p w14:paraId="5C695E9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5DF0558E" w14:textId="799FC11A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The screenshot of the database is:</w:t>
      </w:r>
    </w:p>
    <w:p w14:paraId="608BB38D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</w:p>
    <w:p w14:paraId="01CD4271" w14:textId="55D7274B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3A0B3DD1" wp14:editId="664B9990">
            <wp:extent cx="5943600" cy="3343275"/>
            <wp:effectExtent l="0" t="0" r="0" b="9525"/>
            <wp:docPr id="120852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20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4E3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B050"/>
          <w:sz w:val="20"/>
          <w:szCs w:val="20"/>
        </w:rPr>
      </w:pPr>
    </w:p>
    <w:p w14:paraId="11C7569D" w14:textId="5748F6D2" w:rsidR="001D4EF4" w:rsidRPr="001D4EF4" w:rsidRDefault="001D4EF4" w:rsidP="001D4EF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rPr>
          <w:color w:val="00B050"/>
          <w:sz w:val="28"/>
          <w:szCs w:val="28"/>
        </w:rPr>
      </w:pPr>
      <w:r>
        <w:rPr>
          <w:sz w:val="28"/>
          <w:szCs w:val="28"/>
        </w:rPr>
        <w:t xml:space="preserve">Now create a </w:t>
      </w:r>
      <w:proofErr w:type="spellStart"/>
      <w:r>
        <w:rPr>
          <w:sz w:val="28"/>
          <w:szCs w:val="28"/>
        </w:rPr>
        <w:t>conn.cestar.modal</w:t>
      </w:r>
      <w:proofErr w:type="spellEnd"/>
      <w:r>
        <w:rPr>
          <w:sz w:val="28"/>
          <w:szCs w:val="28"/>
        </w:rPr>
        <w:t xml:space="preserve"> package inside it create a </w:t>
      </w:r>
      <w:proofErr w:type="gramStart"/>
      <w:r>
        <w:rPr>
          <w:sz w:val="28"/>
          <w:szCs w:val="28"/>
        </w:rPr>
        <w:t>Student</w:t>
      </w:r>
      <w:proofErr w:type="gramEnd"/>
      <w:r>
        <w:rPr>
          <w:sz w:val="28"/>
          <w:szCs w:val="28"/>
        </w:rPr>
        <w:t xml:space="preserve"> class. It </w:t>
      </w:r>
      <w:proofErr w:type="gramStart"/>
      <w:r>
        <w:rPr>
          <w:sz w:val="28"/>
          <w:szCs w:val="28"/>
        </w:rPr>
        <w:t>act</w:t>
      </w:r>
      <w:proofErr w:type="gramEnd"/>
      <w:r>
        <w:rPr>
          <w:sz w:val="28"/>
          <w:szCs w:val="28"/>
        </w:rPr>
        <w:t xml:space="preserve"> as a modal class.</w:t>
      </w:r>
    </w:p>
    <w:p w14:paraId="02B6C03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99724F3" w14:textId="48362589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The coding of Student class </w:t>
      </w:r>
      <w:proofErr w:type="gramStart"/>
      <w:r>
        <w:rPr>
          <w:color w:val="00B050"/>
          <w:sz w:val="28"/>
          <w:szCs w:val="28"/>
        </w:rPr>
        <w:t>is</w:t>
      </w:r>
      <w:proofErr w:type="gramEnd"/>
      <w:r>
        <w:rPr>
          <w:color w:val="00B050"/>
          <w:sz w:val="28"/>
          <w:szCs w:val="28"/>
        </w:rPr>
        <w:t xml:space="preserve"> </w:t>
      </w:r>
    </w:p>
    <w:p w14:paraId="01B1756D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conn.cestar.modal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FF29936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EC727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Student {</w:t>
      </w:r>
    </w:p>
    <w:p w14:paraId="51EFA1B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11B8739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stu_</w:t>
      </w:r>
      <w:proofErr w:type="gramStart"/>
      <w:r>
        <w:rPr>
          <w:rFonts w:ascii="Consolas" w:hAnsi="Consolas"/>
          <w:color w:val="0000C0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81F9A2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F6AB5F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BD2D99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2F20CDC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AE424B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D609329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CFA653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D098FE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  <w:shd w:val="clear" w:color="auto" w:fill="F0D8A8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2E15440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969E6DA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ECA1D99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ADE5FB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C0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00A768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getStu_id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2C71CF5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stu_</w:t>
      </w:r>
      <w:proofErr w:type="gramStart"/>
      <w:r>
        <w:rPr>
          <w:rFonts w:ascii="Consolas" w:hAnsi="Consolas"/>
          <w:color w:val="0000C0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52D171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DDB17C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setStu_id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stu_id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92C325D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stu_</w:t>
      </w:r>
      <w:proofErr w:type="gramStart"/>
      <w:r>
        <w:rPr>
          <w:rFonts w:ascii="Consolas" w:hAnsi="Consolas"/>
          <w:color w:val="6A3E3E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F950A6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3BCEB7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1A2B44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9EA3B7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9F7345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BA0DD9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561520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194B986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getDob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019E2180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A77DA7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305764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setDob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3966B3A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C9C568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4AF62C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getAddress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76E982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8CF30A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F89A05A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setAddress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DD96CF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address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93547F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C17D16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getCity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8CA7A5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AC38450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9B7D9D0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D2BD7D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604B77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E00027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getProvince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616B50B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D04736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ECBA74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setProvince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5DD5AFC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province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7F8499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B2D049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getZip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9161F06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0B100EC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17D2C1C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setZip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A1207DC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0C46D06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A973A7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06AA1B4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6E45F69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22D0DF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57DC03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44468C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F758AB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getPhone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B576D3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  <w:shd w:val="clear" w:color="auto" w:fill="D4D4D4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404BB0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488E226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setPhone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258B26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  <w:shd w:val="clear" w:color="auto" w:fill="F0D8A8"/>
        </w:rPr>
        <w:t>phone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FC026A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996BDD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46FDA24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B47F22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220E8DA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391DF9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E3C83D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29BC2D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0C8DF711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D4BF58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618332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96E846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password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FDB4B1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ADBECF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getCourse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721DE00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F2907E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421C15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setCourse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E04553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course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7461AEA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783474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getComment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7251E7B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C0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B3487B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948598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setComment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79F0076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comment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9E16ABD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7C88D2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63DC0FB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0C53FE1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"Student [</w:t>
      </w:r>
      <w:proofErr w:type="spellStart"/>
      <w:r>
        <w:rPr>
          <w:rFonts w:ascii="Consolas" w:hAnsi="Consolas"/>
          <w:color w:val="2A00FF"/>
          <w:sz w:val="20"/>
          <w:szCs w:val="20"/>
        </w:rPr>
        <w:t>stu_id</w:t>
      </w:r>
      <w:proofErr w:type="spellEnd"/>
      <w:r>
        <w:rPr>
          <w:rFonts w:ascii="Consolas" w:hAnsi="Consolas"/>
          <w:color w:val="2A00FF"/>
          <w:sz w:val="20"/>
          <w:szCs w:val="20"/>
        </w:rPr>
        <w:t>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stu_id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name="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dob="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address="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city="</w:t>
      </w:r>
    </w:p>
    <w:p w14:paraId="0D4819BE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/>
          <w:color w:val="0000C0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province="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zip="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country="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phone="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  <w:shd w:val="clear" w:color="auto" w:fill="D4D4D4"/>
        </w:rPr>
        <w:t>phone</w:t>
      </w:r>
    </w:p>
    <w:p w14:paraId="22104FE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/>
          <w:color w:val="2A00FF"/>
          <w:sz w:val="20"/>
          <w:szCs w:val="20"/>
        </w:rPr>
        <w:t>", email="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password="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course="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comment="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6D5845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842E56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Student(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stu_id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dob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2966AA0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295CF0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834C68B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stu_</w:t>
      </w:r>
      <w:proofErr w:type="gramStart"/>
      <w:r>
        <w:rPr>
          <w:rFonts w:ascii="Consolas" w:hAnsi="Consolas"/>
          <w:color w:val="6A3E3E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BB18B6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53DBE2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dob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CB44F1C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address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C4BAB7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city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DFD698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province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province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DC5C7C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zip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78D89BD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BE9E1D7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  <w:shd w:val="clear" w:color="auto" w:fill="F0D8A8"/>
        </w:rPr>
        <w:t>phone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689C833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ED2373A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password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19D78B8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course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course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12D241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comment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comment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BCDE93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5787D35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Student() {</w:t>
      </w:r>
    </w:p>
    <w:p w14:paraId="1A6823E9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8366A5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constructor stub</w:t>
      </w:r>
    </w:p>
    <w:p w14:paraId="3B55F3FC" w14:textId="2841CE23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6B7DE32F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817DB4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DC05782" w14:textId="77777777" w:rsidR="001D4EF4" w:rsidRDefault="001D4EF4" w:rsidP="001D4E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50F9EF" w14:textId="71798D47" w:rsidR="001D4EF4" w:rsidRDefault="001D4EF4" w:rsidP="001D4EF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create another package with the name </w:t>
      </w:r>
      <w:proofErr w:type="spellStart"/>
      <w:r>
        <w:rPr>
          <w:color w:val="000000" w:themeColor="text1"/>
          <w:sz w:val="28"/>
          <w:szCs w:val="28"/>
        </w:rPr>
        <w:t>conn.cestar.tester</w:t>
      </w:r>
      <w:proofErr w:type="spellEnd"/>
      <w:r>
        <w:rPr>
          <w:color w:val="000000" w:themeColor="text1"/>
          <w:sz w:val="28"/>
          <w:szCs w:val="28"/>
        </w:rPr>
        <w:t xml:space="preserve">. under this package create a Student_Dao.java class. This class has </w:t>
      </w:r>
      <w:r w:rsidR="00F654B3">
        <w:rPr>
          <w:color w:val="000000" w:themeColor="text1"/>
          <w:sz w:val="28"/>
          <w:szCs w:val="28"/>
        </w:rPr>
        <w:t xml:space="preserve">a </w:t>
      </w:r>
      <w:r>
        <w:rPr>
          <w:color w:val="000000" w:themeColor="text1"/>
          <w:sz w:val="28"/>
          <w:szCs w:val="28"/>
        </w:rPr>
        <w:t xml:space="preserve">method to create a connection, insert the data in the database and function to fetch data from the </w:t>
      </w:r>
      <w:r w:rsidR="00F654B3">
        <w:rPr>
          <w:color w:val="000000" w:themeColor="text1"/>
          <w:sz w:val="28"/>
          <w:szCs w:val="28"/>
        </w:rPr>
        <w:t>database</w:t>
      </w:r>
      <w:r>
        <w:rPr>
          <w:color w:val="000000" w:themeColor="text1"/>
          <w:sz w:val="28"/>
          <w:szCs w:val="28"/>
        </w:rPr>
        <w:t>.</w:t>
      </w:r>
    </w:p>
    <w:p w14:paraId="2D07EC8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509E079B" w14:textId="3299B028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The code of Student_Dao.java class </w:t>
      </w:r>
      <w:proofErr w:type="gramStart"/>
      <w:r>
        <w:rPr>
          <w:color w:val="00B050"/>
          <w:sz w:val="28"/>
          <w:szCs w:val="28"/>
        </w:rPr>
        <w:t>is</w:t>
      </w:r>
      <w:proofErr w:type="gramEnd"/>
    </w:p>
    <w:p w14:paraId="2FD07CB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conn.cestar.tester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C4C9EC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749B5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java.sql.</w:t>
      </w:r>
      <w:proofErr w:type="gramStart"/>
      <w:r>
        <w:rPr>
          <w:rFonts w:ascii="Consolas" w:hAnsi="Consolas"/>
          <w:color w:val="000000"/>
          <w:sz w:val="20"/>
          <w:szCs w:val="20"/>
        </w:rPr>
        <w:t>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E77A76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java.sql.</w:t>
      </w:r>
      <w:proofErr w:type="gramStart"/>
      <w:r>
        <w:rPr>
          <w:rFonts w:ascii="Consolas" w:hAnsi="Consolas"/>
          <w:color w:val="000000"/>
          <w:sz w:val="20"/>
          <w:szCs w:val="20"/>
        </w:rPr>
        <w:t>DriverManager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F5D011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java.sql.</w:t>
      </w:r>
      <w:proofErr w:type="gramStart"/>
      <w:r>
        <w:rPr>
          <w:rFonts w:ascii="Consolas" w:hAnsi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E009D5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java.sql.</w:t>
      </w:r>
      <w:proofErr w:type="gramStart"/>
      <w:r>
        <w:rPr>
          <w:rFonts w:ascii="Consolas" w:hAnsi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89FCF7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java.sql.</w:t>
      </w:r>
      <w:proofErr w:type="gram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5E7EEE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C54E3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conn</w:t>
      </w:r>
      <w:proofErr w:type="gramEnd"/>
      <w:r>
        <w:rPr>
          <w:rFonts w:ascii="Consolas" w:hAnsi="Consolas"/>
          <w:color w:val="000000"/>
          <w:sz w:val="20"/>
          <w:szCs w:val="20"/>
        </w:rPr>
        <w:t>.cestar.modal.Student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55576B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B7CD8D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Student_Dao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855853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3E49DD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Connection </w:t>
      </w: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 xml:space="preserve"> ;</w:t>
      </w:r>
      <w:proofErr w:type="gramEnd"/>
    </w:p>
    <w:p w14:paraId="7489367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4EFB9E3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create a connection with the database</w:t>
      </w:r>
    </w:p>
    <w:p w14:paraId="25F1914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Connection </w:t>
      </w:r>
      <w:proofErr w:type="spellStart"/>
      <w:r>
        <w:rPr>
          <w:rFonts w:ascii="Consolas" w:hAnsi="Consolas"/>
          <w:color w:val="000000"/>
          <w:sz w:val="20"/>
          <w:szCs w:val="20"/>
        </w:rPr>
        <w:t>setUpConnection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F60115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385EC5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"root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3C8356C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2B6411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4EB9C1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DD019E9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/>
          <w:color w:val="2A00FF"/>
          <w:sz w:val="20"/>
          <w:szCs w:val="20"/>
        </w:rPr>
        <w:t>Student_registration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37EEDA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76F78ED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A7F1FD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Class.</w:t>
      </w:r>
      <w:r>
        <w:rPr>
          <w:rFonts w:ascii="Consolas" w:hAnsi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com.mysql.jdbc.Driver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9F4A1B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i/>
          <w:iCs/>
          <w:color w:val="0000C0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8ECCEE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"connection successful!!!!!!!!!!"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FCB7E6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CBD8F4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F2FABA2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2D828E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catch block</w:t>
      </w:r>
    </w:p>
    <w:p w14:paraId="29A6624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F157D1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66C846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catch block</w:t>
      </w:r>
    </w:p>
    <w:p w14:paraId="2C20C50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033745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101E19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037AD4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300569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F069CB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BB8269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2ACC86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create </w:t>
      </w:r>
      <w:proofErr w:type="gramStart"/>
      <w:r>
        <w:rPr>
          <w:rFonts w:ascii="Consolas" w:hAnsi="Consolas"/>
          <w:color w:val="3F7F5F"/>
          <w:sz w:val="20"/>
          <w:szCs w:val="20"/>
        </w:rPr>
        <w:t>a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insertRec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 to insert the data in the database</w:t>
      </w:r>
    </w:p>
    <w:p w14:paraId="199183D2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insertRec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(Student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E7AC5A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6FEC5D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000000"/>
          <w:sz w:val="20"/>
          <w:szCs w:val="20"/>
        </w:rPr>
        <w:t>0;</w:t>
      </w:r>
      <w:proofErr w:type="gramEnd"/>
    </w:p>
    <w:p w14:paraId="36F84E9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EEB413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/>
          <w:color w:val="6A3E3E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setUpConnection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23165F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C22B61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AB04AA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"INSERT into registration_table(stu_id,name,dob,address,city,province,zip,country,phone,email,password,course,comment) values</w:t>
      </w:r>
      <w:proofErr w:type="gramStart"/>
      <w:r>
        <w:rPr>
          <w:rFonts w:ascii="Consolas" w:hAnsi="Consolas"/>
          <w:color w:val="2A00FF"/>
          <w:sz w:val="20"/>
          <w:szCs w:val="20"/>
        </w:rPr>
        <w:t>(?,?,?,?,?,?,?,?,?,?,?,?,?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82CA849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3440B42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14C793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>.prepareStatement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sql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DD2F12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07AF5B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(1,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.getStu_id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830061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566F0E2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>(2,</w:t>
      </w:r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.getName()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933E07C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637D70D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(3,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.getDob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741FE0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9BBAA31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(4,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.getAddress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F7CC422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07D3E3D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(5,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.getCity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FC9ADF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7237D5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(6,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.getProvince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78BB38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572AB0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(7,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.getZip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B18818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62E5BFC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(8,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B8B85A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2930681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(9,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.getPhone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D6D2421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3F0FF8B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(10,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.getEmail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2C505C1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3B7A9A5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(11,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97F3A7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50F3D38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(12,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.getCourse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506E77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64EB9381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(13,  </w:t>
      </w:r>
      <w:proofErr w:type="spellStart"/>
      <w:r>
        <w:rPr>
          <w:rFonts w:ascii="Consolas" w:hAnsi="Consolas"/>
          <w:color w:val="6A3E3E"/>
          <w:sz w:val="20"/>
          <w:szCs w:val="20"/>
        </w:rPr>
        <w:t>stu_servlet</w:t>
      </w:r>
      <w:r>
        <w:rPr>
          <w:rFonts w:ascii="Consolas" w:hAnsi="Consolas"/>
          <w:color w:val="000000"/>
          <w:sz w:val="20"/>
          <w:szCs w:val="20"/>
        </w:rPr>
        <w:t>.getComment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C86A7B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4DBCD0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ps</w:t>
      </w:r>
      <w:r>
        <w:rPr>
          <w:rFonts w:ascii="Consolas" w:hAnsi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F5540F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4A9F8C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&gt;0) {</w:t>
      </w:r>
    </w:p>
    <w:p w14:paraId="57B9DB3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"Record is inserted"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01B7632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8920BE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5DF1EB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"Sorry there is some problem"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BAA3A1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C83FFA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EF3FF2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catch block</w:t>
      </w:r>
    </w:p>
    <w:p w14:paraId="318FCE8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4F24789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DAF4BB5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18F818D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0DD27B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F49D29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E20409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65B01C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create a </w:t>
      </w:r>
      <w:proofErr w:type="spellStart"/>
      <w:r>
        <w:rPr>
          <w:rFonts w:ascii="Consolas" w:hAnsi="Consolas"/>
          <w:color w:val="3F7F5F"/>
          <w:sz w:val="20"/>
          <w:szCs w:val="20"/>
        </w:rPr>
        <w:t>getData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 to fetch the data from the database according to email and password entered by the user </w:t>
      </w:r>
    </w:p>
    <w:p w14:paraId="6C60F59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proofErr w:type="spellStart"/>
      <w:r>
        <w:rPr>
          <w:rFonts w:ascii="Consolas" w:hAnsi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stu_email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stu_pass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) {</w:t>
      </w:r>
    </w:p>
    <w:p w14:paraId="5EBB16DF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A6941A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/>
          <w:color w:val="6A3E3E"/>
          <w:sz w:val="20"/>
          <w:szCs w:val="20"/>
        </w:rPr>
        <w:t>stu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30878F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7145DC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/>
          <w:color w:val="6A3E3E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setUpConnection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35ED69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85C22C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1AEC252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nsolas" w:hAnsi="Consolas"/>
          <w:color w:val="2A00FF"/>
          <w:sz w:val="20"/>
          <w:szCs w:val="20"/>
        </w:rPr>
        <w:t>registration_table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where email=? AND Password=?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861AD1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639208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8A162C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</w:t>
      </w:r>
      <w:r>
        <w:rPr>
          <w:rFonts w:ascii="Consolas" w:hAnsi="Consolas"/>
          <w:color w:val="000000"/>
          <w:sz w:val="20"/>
          <w:szCs w:val="20"/>
        </w:rPr>
        <w:t>.prepareStatement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sql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256A18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07F142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pstmt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(1, </w:t>
      </w:r>
      <w:proofErr w:type="spellStart"/>
      <w:r>
        <w:rPr>
          <w:rFonts w:ascii="Consolas" w:hAnsi="Consolas"/>
          <w:color w:val="6A3E3E"/>
          <w:sz w:val="20"/>
          <w:szCs w:val="20"/>
        </w:rPr>
        <w:t>stu_email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634F5C9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8C5DCC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pstmt</w:t>
      </w:r>
      <w:r>
        <w:rPr>
          <w:rFonts w:ascii="Consolas" w:hAnsi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(2, </w:t>
      </w:r>
      <w:proofErr w:type="spellStart"/>
      <w:r>
        <w:rPr>
          <w:rFonts w:ascii="Consolas" w:hAnsi="Consolas"/>
          <w:color w:val="6A3E3E"/>
          <w:sz w:val="20"/>
          <w:szCs w:val="20"/>
        </w:rPr>
        <w:t>stu_pass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9B3F0C6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728A90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pstmt</w:t>
      </w:r>
      <w:r>
        <w:rPr>
          <w:rFonts w:ascii="Consolas" w:hAnsi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DE96E39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F36642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14:paraId="44AC6DFA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stu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Student(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.getInt(</w:t>
      </w:r>
      <w:r>
        <w:rPr>
          <w:rFonts w:ascii="Consolas" w:hAnsi="Consolas"/>
          <w:color w:val="2A00FF"/>
          <w:sz w:val="20"/>
          <w:szCs w:val="20"/>
        </w:rPr>
        <w:t>"stu_id"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"dob"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"address"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2603F2CD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"city"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"province"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"zip"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"phone"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00867A4B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"course"</w:t>
      </w:r>
      <w:r>
        <w:rPr>
          <w:rFonts w:ascii="Consolas" w:hAnsi="Consolas"/>
          <w:color w:val="000000"/>
          <w:sz w:val="20"/>
          <w:szCs w:val="20"/>
        </w:rPr>
        <w:t>),</w:t>
      </w:r>
      <w:r>
        <w:rPr>
          <w:rFonts w:ascii="Consolas" w:hAnsi="Consolas"/>
          <w:color w:val="6A3E3E"/>
          <w:sz w:val="20"/>
          <w:szCs w:val="20"/>
        </w:rPr>
        <w:t>rs</w:t>
      </w:r>
      <w:r>
        <w:rPr>
          <w:rFonts w:ascii="Consolas" w:hAnsi="Consolas"/>
          <w:color w:val="000000"/>
          <w:sz w:val="20"/>
          <w:szCs w:val="20"/>
        </w:rPr>
        <w:t>.getString(</w:t>
      </w:r>
      <w:r>
        <w:rPr>
          <w:rFonts w:ascii="Consolas" w:hAnsi="Consolas"/>
          <w:color w:val="2A00FF"/>
          <w:sz w:val="20"/>
          <w:szCs w:val="20"/>
        </w:rPr>
        <w:t>"comment"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20E3E3A" w14:textId="3983A215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760CA4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6CFBF2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AE51143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0D405D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catch block</w:t>
      </w:r>
    </w:p>
    <w:p w14:paraId="50F1D6E9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8CE8A80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6A432E1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7440CE88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stu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5402DB7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A26BE7E" w14:textId="77777777" w:rsid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C217DBB" w14:textId="77777777" w:rsidR="00F654B3" w:rsidRP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2064C80" w14:textId="5C184B41" w:rsidR="001D4EF4" w:rsidRDefault="001D4EF4" w:rsidP="001D4EF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Create another package </w:t>
      </w:r>
      <w:proofErr w:type="spellStart"/>
      <w:r>
        <w:rPr>
          <w:color w:val="000000" w:themeColor="text1"/>
          <w:sz w:val="28"/>
          <w:szCs w:val="28"/>
        </w:rPr>
        <w:t>conn.cestar.servelet</w:t>
      </w:r>
      <w:proofErr w:type="spellEnd"/>
      <w:r>
        <w:rPr>
          <w:color w:val="000000" w:themeColor="text1"/>
          <w:sz w:val="28"/>
          <w:szCs w:val="28"/>
        </w:rPr>
        <w:t xml:space="preserve">. it </w:t>
      </w:r>
      <w:r w:rsidR="00F654B3">
        <w:rPr>
          <w:color w:val="000000" w:themeColor="text1"/>
          <w:sz w:val="28"/>
          <w:szCs w:val="28"/>
        </w:rPr>
        <w:t>includes</w:t>
      </w:r>
      <w:r>
        <w:rPr>
          <w:color w:val="000000" w:themeColor="text1"/>
          <w:sz w:val="28"/>
          <w:szCs w:val="28"/>
        </w:rPr>
        <w:t xml:space="preserve"> two </w:t>
      </w:r>
      <w:proofErr w:type="spellStart"/>
      <w:r>
        <w:rPr>
          <w:color w:val="000000" w:themeColor="text1"/>
          <w:sz w:val="28"/>
          <w:szCs w:val="28"/>
        </w:rPr>
        <w:t>servelet</w:t>
      </w:r>
      <w:proofErr w:type="spellEnd"/>
      <w:r>
        <w:rPr>
          <w:color w:val="000000" w:themeColor="text1"/>
          <w:sz w:val="28"/>
          <w:szCs w:val="28"/>
        </w:rPr>
        <w:t xml:space="preserve"> classes. One for LoginServl</w:t>
      </w:r>
      <w:r w:rsidR="00F654B3">
        <w:rPr>
          <w:color w:val="000000" w:themeColor="text1"/>
          <w:sz w:val="28"/>
          <w:szCs w:val="28"/>
        </w:rPr>
        <w:t>e</w:t>
      </w:r>
      <w:r>
        <w:rPr>
          <w:color w:val="000000" w:themeColor="text1"/>
          <w:sz w:val="28"/>
          <w:szCs w:val="28"/>
        </w:rPr>
        <w:t xml:space="preserve">et.java and </w:t>
      </w:r>
      <w:r w:rsidR="00F654B3">
        <w:rPr>
          <w:color w:val="000000" w:themeColor="text1"/>
          <w:sz w:val="28"/>
          <w:szCs w:val="28"/>
        </w:rPr>
        <w:t xml:space="preserve">the </w:t>
      </w:r>
      <w:r>
        <w:rPr>
          <w:color w:val="000000" w:themeColor="text1"/>
          <w:sz w:val="28"/>
          <w:szCs w:val="28"/>
        </w:rPr>
        <w:t>other for myservlet.java</w:t>
      </w:r>
      <w:r w:rsidR="00F654B3">
        <w:rPr>
          <w:color w:val="000000" w:themeColor="text1"/>
          <w:sz w:val="28"/>
          <w:szCs w:val="28"/>
        </w:rPr>
        <w:t xml:space="preserve">. when the user login the page is navigated to the Loginservlet.java and when the user </w:t>
      </w:r>
      <w:proofErr w:type="gramStart"/>
      <w:r w:rsidR="00F654B3">
        <w:rPr>
          <w:color w:val="000000" w:themeColor="text1"/>
          <w:sz w:val="28"/>
          <w:szCs w:val="28"/>
        </w:rPr>
        <w:t>register</w:t>
      </w:r>
      <w:proofErr w:type="gramEnd"/>
      <w:r w:rsidR="00F654B3">
        <w:rPr>
          <w:color w:val="000000" w:themeColor="text1"/>
          <w:sz w:val="28"/>
          <w:szCs w:val="28"/>
        </w:rPr>
        <w:t xml:space="preserve"> the page is navigated to the myservelet.java</w:t>
      </w:r>
    </w:p>
    <w:p w14:paraId="022E9ACC" w14:textId="77777777" w:rsidR="00F654B3" w:rsidRPr="00F654B3" w:rsidRDefault="00F654B3" w:rsidP="00F654B3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</w:p>
    <w:p w14:paraId="1F0CA8A1" w14:textId="3D282C84" w:rsidR="00F654B3" w:rsidRDefault="00F654B3" w:rsidP="001D4EF4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Code for LoginServelet.java</w:t>
      </w:r>
    </w:p>
    <w:p w14:paraId="50709538" w14:textId="6F5AEB31" w:rsidR="00F654B3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FDA386" wp14:editId="6CC95FE6">
            <wp:extent cx="5943600" cy="3343275"/>
            <wp:effectExtent l="0" t="0" r="0" b="9525"/>
            <wp:docPr id="32631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30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190" w14:textId="3B63F4F4" w:rsidR="00CC2DF9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8F6EB" wp14:editId="16AFD25A">
            <wp:extent cx="5943600" cy="3343275"/>
            <wp:effectExtent l="0" t="0" r="0" b="9525"/>
            <wp:docPr id="136839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68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D6F" w14:textId="77777777" w:rsidR="00CC2DF9" w:rsidRPr="00F654B3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ADDD7C1" w14:textId="706DC4C9" w:rsidR="00F654B3" w:rsidRDefault="00F654B3" w:rsidP="001D4EF4">
      <w:pPr>
        <w:pStyle w:val="NormalWeb"/>
        <w:shd w:val="clear" w:color="auto" w:fill="FFFFFF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Code for myservelet.java</w:t>
      </w:r>
    </w:p>
    <w:p w14:paraId="39DC7181" w14:textId="172A6990" w:rsidR="00F654B3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120709C" wp14:editId="208E8D8C">
            <wp:extent cx="5943600" cy="3343275"/>
            <wp:effectExtent l="0" t="0" r="0" b="9525"/>
            <wp:docPr id="1993765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5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E44F" w14:textId="737EA9D2" w:rsidR="00CC2DF9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5DDCA" wp14:editId="7D1E1EB0">
            <wp:extent cx="5943600" cy="3343275"/>
            <wp:effectExtent l="0" t="0" r="0" b="9525"/>
            <wp:docPr id="159024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459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C0C3" w14:textId="7BEF58A3" w:rsidR="00CC2DF9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286F3C" wp14:editId="71327B24">
            <wp:extent cx="5943600" cy="3343275"/>
            <wp:effectExtent l="0" t="0" r="0" b="9525"/>
            <wp:docPr id="2020056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65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AFE" w14:textId="77777777" w:rsidR="00CC2DF9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1C4F329B" w14:textId="552C3BF0" w:rsidR="00CC2DF9" w:rsidRPr="00F654B3" w:rsidRDefault="00CC2DF9" w:rsidP="001D4EF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44353" wp14:editId="624BA73F">
            <wp:extent cx="5943600" cy="3343275"/>
            <wp:effectExtent l="0" t="0" r="0" b="9525"/>
            <wp:docPr id="1475246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466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25C" w14:textId="77777777" w:rsidR="007203DB" w:rsidRPr="007203DB" w:rsidRDefault="007203DB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185E495B" w14:textId="77777777" w:rsidR="00366A83" w:rsidRDefault="00366A83" w:rsidP="00366A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240EED1D" w14:textId="4E35386A" w:rsidR="00366A83" w:rsidRDefault="00D91583" w:rsidP="00D91583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Now run the code and start testing from the student_portal.html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page</w:t>
      </w:r>
      <w:proofErr w:type="gramEnd"/>
    </w:p>
    <w:p w14:paraId="383646ED" w14:textId="740CE709" w:rsidR="00D91583" w:rsidRP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lastRenderedPageBreak/>
        <w:drawing>
          <wp:inline distT="0" distB="0" distL="0" distR="0" wp14:anchorId="2E0849CB" wp14:editId="710BDA8B">
            <wp:extent cx="5943600" cy="3343275"/>
            <wp:effectExtent l="0" t="0" r="0" b="9525"/>
            <wp:docPr id="237702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20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161A" w14:textId="5C3359EE" w:rsidR="00D91583" w:rsidRDefault="00D91583" w:rsidP="00D91583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Click on register link here to make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registration</w:t>
      </w:r>
      <w:proofErr w:type="gramEnd"/>
    </w:p>
    <w:p w14:paraId="48015BAF" w14:textId="10F5A6CA" w:rsidR="00D91583" w:rsidRP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drawing>
          <wp:inline distT="0" distB="0" distL="0" distR="0" wp14:anchorId="28921E85" wp14:editId="0AE3C196">
            <wp:extent cx="5943600" cy="3343275"/>
            <wp:effectExtent l="0" t="0" r="0" b="9525"/>
            <wp:docPr id="1650029878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9878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0D45" w14:textId="1A5BBF06" w:rsidR="00D91583" w:rsidRDefault="00D91583" w:rsidP="00D91583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lastRenderedPageBreak/>
        <w:t xml:space="preserve"> Fill out the registration form and click on the submit button you navigate to myservelet.java if registration is successful.</w:t>
      </w:r>
    </w:p>
    <w:p w14:paraId="7EEA247B" w14:textId="5565AA30" w:rsid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drawing>
          <wp:inline distT="0" distB="0" distL="0" distR="0" wp14:anchorId="383EE1E2" wp14:editId="4898ECEB">
            <wp:extent cx="5943600" cy="3343275"/>
            <wp:effectExtent l="0" t="0" r="0" b="9525"/>
            <wp:docPr id="216540057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40057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7C37" w14:textId="090C0F5A" w:rsidR="00D91583" w:rsidRP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drawing>
          <wp:inline distT="0" distB="0" distL="0" distR="0" wp14:anchorId="2EB5ABF0" wp14:editId="1639F585">
            <wp:extent cx="5943600" cy="3343275"/>
            <wp:effectExtent l="0" t="0" r="0" b="9525"/>
            <wp:docPr id="1781512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29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FBC1" w14:textId="655B5008" w:rsidR="00D91583" w:rsidRDefault="00D91583" w:rsidP="00D91583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lastRenderedPageBreak/>
        <w:t xml:space="preserve"> Now click here button to come back 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Student_portal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services page and login into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student_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portal</w:t>
      </w:r>
      <w:proofErr w:type="spellEnd"/>
      <w:proofErr w:type="gramEnd"/>
    </w:p>
    <w:p w14:paraId="5BCAC325" w14:textId="3967DCB6" w:rsidR="00D91583" w:rsidRP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drawing>
          <wp:inline distT="0" distB="0" distL="0" distR="0" wp14:anchorId="608B0822" wp14:editId="0319AB8C">
            <wp:extent cx="5943600" cy="3343275"/>
            <wp:effectExtent l="0" t="0" r="0" b="9525"/>
            <wp:docPr id="472521872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21872" name="Picture 1" descr="A picture containing text, screenshot, software, computer ic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F431" w14:textId="0385DD07" w:rsidR="00D91583" w:rsidRDefault="00D91583" w:rsidP="00D91583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Now click on the login link</w:t>
      </w:r>
    </w:p>
    <w:p w14:paraId="52539E46" w14:textId="5E0A1DEB" w:rsidR="00D91583" w:rsidRP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lastRenderedPageBreak/>
        <w:drawing>
          <wp:inline distT="0" distB="0" distL="0" distR="0" wp14:anchorId="452AA227" wp14:editId="46B344CD">
            <wp:extent cx="5943600" cy="3343275"/>
            <wp:effectExtent l="0" t="0" r="0" b="9525"/>
            <wp:docPr id="295864856" name="Picture 1" descr="A computer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64856" name="Picture 1" descr="A computer screen shot of a login for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0528" w14:textId="162D85AC" w:rsidR="00D91583" w:rsidRDefault="00D91583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Fill the login form with appropriate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CA"/>
        </w:rPr>
        <w:t>information</w:t>
      </w:r>
      <w:proofErr w:type="gramEnd"/>
    </w:p>
    <w:p w14:paraId="6D8EB6DB" w14:textId="1D275868" w:rsidR="00D91583" w:rsidRDefault="00B04D8B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drawing>
          <wp:inline distT="0" distB="0" distL="0" distR="0" wp14:anchorId="097749BA" wp14:editId="7EE6002E">
            <wp:extent cx="5943600" cy="3343275"/>
            <wp:effectExtent l="0" t="0" r="0" b="9525"/>
            <wp:docPr id="624182596" name="Picture 1" descr="A computer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2596" name="Picture 1" descr="A computer screen shot of a login for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47D3" w14:textId="7CAD4386" w:rsidR="00B04D8B" w:rsidRPr="00D91583" w:rsidRDefault="00B04D8B" w:rsidP="00D91583">
      <w:pPr>
        <w:shd w:val="clear" w:color="auto" w:fill="FFFFFF"/>
        <w:spacing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>
        <w:rPr>
          <w:noProof/>
        </w:rPr>
        <w:lastRenderedPageBreak/>
        <w:drawing>
          <wp:inline distT="0" distB="0" distL="0" distR="0" wp14:anchorId="1E047480" wp14:editId="75805954">
            <wp:extent cx="5943600" cy="3343275"/>
            <wp:effectExtent l="0" t="0" r="0" b="9525"/>
            <wp:docPr id="75294936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4936" name="Picture 1" descr="A picture containing text, screenshot, software, computer ic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530F" w14:textId="77777777" w:rsidR="00366A83" w:rsidRPr="00366A83" w:rsidRDefault="00366A83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2FE1B5A" w14:textId="77777777" w:rsidR="00366A83" w:rsidRPr="00366A83" w:rsidRDefault="00366A83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B0D3FA8" w14:textId="77777777" w:rsidR="00732B5E" w:rsidRPr="00366A83" w:rsidRDefault="00732B5E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46B8963" w14:textId="77777777" w:rsidR="00A3084C" w:rsidRDefault="00A3084C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user </w:t>
      </w:r>
      <w:proofErr w:type="gramStart"/>
      <w:r>
        <w:rPr>
          <w:rFonts w:ascii="Times New Roman" w:hAnsi="Times New Roman" w:cs="Times New Roman"/>
          <w:sz w:val="28"/>
          <w:szCs w:val="28"/>
        </w:rPr>
        <w:t>try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login who is not register then the following message display on the user screen.</w:t>
      </w:r>
    </w:p>
    <w:p w14:paraId="764FF927" w14:textId="0DC1D36B" w:rsidR="003B6A75" w:rsidRPr="00366A83" w:rsidRDefault="00A3084C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85961" wp14:editId="1615D0D0">
            <wp:extent cx="5943600" cy="3343275"/>
            <wp:effectExtent l="0" t="0" r="0" b="9525"/>
            <wp:docPr id="1777163523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3523" name="Picture 1" descr="A picture containing text, screenshot, software, computer 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164760" w14:textId="77777777" w:rsidR="003B6A75" w:rsidRPr="00366A83" w:rsidRDefault="003B6A75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BD119A" w14:textId="77777777" w:rsidR="003B6A75" w:rsidRPr="00366A83" w:rsidRDefault="003B6A75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A593828" w14:textId="77777777" w:rsidR="003B6A75" w:rsidRPr="00366A83" w:rsidRDefault="003B6A75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BCC3012" w14:textId="77777777" w:rsidR="00D30DE1" w:rsidRPr="00366A83" w:rsidRDefault="00D30DE1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5CFEB3" w14:textId="77777777" w:rsidR="00D30DE1" w:rsidRPr="00366A83" w:rsidRDefault="00D30DE1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1A402E7" w14:textId="77777777" w:rsidR="00D30DE1" w:rsidRPr="00366A83" w:rsidRDefault="00D30DE1" w:rsidP="00366A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D30DE1" w:rsidRPr="00366A83" w:rsidSect="00194441">
      <w:headerReference w:type="default" r:id="rId26"/>
      <w:footerReference w:type="default" r:id="rId27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26C6D" w14:textId="77777777" w:rsidR="009C09B0" w:rsidRDefault="009C09B0" w:rsidP="00554A73">
      <w:r>
        <w:separator/>
      </w:r>
    </w:p>
  </w:endnote>
  <w:endnote w:type="continuationSeparator" w:id="0">
    <w:p w14:paraId="5564D4A1" w14:textId="77777777" w:rsidR="009C09B0" w:rsidRDefault="009C09B0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367D2E82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186D5C5E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7B6DF914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71479" w14:textId="77777777" w:rsidR="009C09B0" w:rsidRDefault="009C09B0" w:rsidP="00554A73">
      <w:r>
        <w:separator/>
      </w:r>
    </w:p>
  </w:footnote>
  <w:footnote w:type="continuationSeparator" w:id="0">
    <w:p w14:paraId="0EAE3B67" w14:textId="77777777" w:rsidR="009C09B0" w:rsidRDefault="009C09B0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00"/>
      <w:gridCol w:w="4660"/>
    </w:tblGrid>
    <w:tr w:rsidR="00554A73" w14:paraId="6249FCCF" w14:textId="77777777" w:rsidTr="00194441">
      <w:trPr>
        <w:trHeight w:val="897"/>
      </w:trPr>
      <w:tc>
        <w:tcPr>
          <w:tcW w:w="4788" w:type="dxa"/>
        </w:tcPr>
        <w:p w14:paraId="23F8C701" w14:textId="77777777" w:rsidR="00554A73" w:rsidRDefault="00554A73">
          <w:pPr>
            <w:pStyle w:val="Header"/>
          </w:pPr>
          <w:r>
            <w:rPr>
              <w:noProof/>
              <w:lang w:eastAsia="en-CA"/>
            </w:rPr>
            <w:drawing>
              <wp:inline distT="0" distB="0" distL="0" distR="0" wp14:anchorId="0B764A03" wp14:editId="540219CC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19F72A3D" w14:textId="302A97D1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D30DE1">
            <w:rPr>
              <w:i/>
              <w:sz w:val="32"/>
              <w:szCs w:val="32"/>
            </w:rPr>
            <w:t>_44</w:t>
          </w:r>
          <w:r w:rsidR="000D398F">
            <w:rPr>
              <w:i/>
              <w:sz w:val="32"/>
              <w:szCs w:val="32"/>
            </w:rPr>
            <w:t>64</w:t>
          </w:r>
          <w:r w:rsidR="00011F02">
            <w:rPr>
              <w:i/>
              <w:sz w:val="32"/>
              <w:szCs w:val="32"/>
            </w:rPr>
            <w:t>_</w:t>
          </w:r>
          <w:r w:rsidR="00932E99">
            <w:rPr>
              <w:i/>
              <w:sz w:val="32"/>
              <w:szCs w:val="32"/>
            </w:rPr>
            <w:t>2</w:t>
          </w:r>
        </w:p>
        <w:p w14:paraId="3A1C1477" w14:textId="77777777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Programming</w:t>
          </w:r>
          <w:r w:rsidR="00A5227C">
            <w:rPr>
              <w:i/>
              <w:sz w:val="32"/>
              <w:szCs w:val="32"/>
            </w:rPr>
            <w:t xml:space="preserve"> Java EE</w:t>
          </w:r>
        </w:p>
      </w:tc>
    </w:tr>
  </w:tbl>
  <w:p w14:paraId="4B747A66" w14:textId="77777777" w:rsidR="00554A73" w:rsidRDefault="00554A73">
    <w:pPr>
      <w:pStyle w:val="Header"/>
    </w:pPr>
  </w:p>
  <w:p w14:paraId="4E8875CB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00877"/>
    <w:multiLevelType w:val="hybridMultilevel"/>
    <w:tmpl w:val="E034CC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C540D"/>
    <w:multiLevelType w:val="hybridMultilevel"/>
    <w:tmpl w:val="72EA02C2"/>
    <w:lvl w:ilvl="0" w:tplc="2B7475D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3169563">
    <w:abstractNumId w:val="4"/>
  </w:num>
  <w:num w:numId="2" w16cid:durableId="1006710200">
    <w:abstractNumId w:val="2"/>
  </w:num>
  <w:num w:numId="3" w16cid:durableId="1656295632">
    <w:abstractNumId w:val="5"/>
  </w:num>
  <w:num w:numId="4" w16cid:durableId="1886214003">
    <w:abstractNumId w:val="1"/>
  </w:num>
  <w:num w:numId="5" w16cid:durableId="1757702995">
    <w:abstractNumId w:val="9"/>
  </w:num>
  <w:num w:numId="6" w16cid:durableId="242449710">
    <w:abstractNumId w:val="8"/>
  </w:num>
  <w:num w:numId="7" w16cid:durableId="11496381">
    <w:abstractNumId w:val="6"/>
  </w:num>
  <w:num w:numId="8" w16cid:durableId="1213808027">
    <w:abstractNumId w:val="0"/>
  </w:num>
  <w:num w:numId="9" w16cid:durableId="1925185780">
    <w:abstractNumId w:val="10"/>
  </w:num>
  <w:num w:numId="10" w16cid:durableId="263849833">
    <w:abstractNumId w:val="3"/>
  </w:num>
  <w:num w:numId="11" w16cid:durableId="406877063">
    <w:abstractNumId w:val="7"/>
  </w:num>
  <w:num w:numId="12" w16cid:durableId="21469677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2EA"/>
    <w:rsid w:val="00002845"/>
    <w:rsid w:val="0000725E"/>
    <w:rsid w:val="00007E55"/>
    <w:rsid w:val="00011F02"/>
    <w:rsid w:val="00016FEC"/>
    <w:rsid w:val="00020A16"/>
    <w:rsid w:val="000210E1"/>
    <w:rsid w:val="00024A76"/>
    <w:rsid w:val="00061926"/>
    <w:rsid w:val="00066D7D"/>
    <w:rsid w:val="000C3804"/>
    <w:rsid w:val="000D398F"/>
    <w:rsid w:val="000E5198"/>
    <w:rsid w:val="00101AE5"/>
    <w:rsid w:val="001454BE"/>
    <w:rsid w:val="0015256C"/>
    <w:rsid w:val="00154BA5"/>
    <w:rsid w:val="001665FD"/>
    <w:rsid w:val="00194441"/>
    <w:rsid w:val="001A546A"/>
    <w:rsid w:val="001A5566"/>
    <w:rsid w:val="001A604E"/>
    <w:rsid w:val="001B727B"/>
    <w:rsid w:val="001C6B85"/>
    <w:rsid w:val="001D264A"/>
    <w:rsid w:val="001D4016"/>
    <w:rsid w:val="001D4EF4"/>
    <w:rsid w:val="001E4C0E"/>
    <w:rsid w:val="001F515A"/>
    <w:rsid w:val="00234C2E"/>
    <w:rsid w:val="0023508E"/>
    <w:rsid w:val="0024398B"/>
    <w:rsid w:val="00265247"/>
    <w:rsid w:val="0027192B"/>
    <w:rsid w:val="00282C34"/>
    <w:rsid w:val="00297EF1"/>
    <w:rsid w:val="002A665F"/>
    <w:rsid w:val="002B2D1F"/>
    <w:rsid w:val="002C3660"/>
    <w:rsid w:val="00304A37"/>
    <w:rsid w:val="00316028"/>
    <w:rsid w:val="00366A83"/>
    <w:rsid w:val="003A63C3"/>
    <w:rsid w:val="003B2E70"/>
    <w:rsid w:val="003B6A75"/>
    <w:rsid w:val="00444363"/>
    <w:rsid w:val="004862EA"/>
    <w:rsid w:val="004B32C7"/>
    <w:rsid w:val="004D60C4"/>
    <w:rsid w:val="004D7192"/>
    <w:rsid w:val="004E007E"/>
    <w:rsid w:val="004E6FE7"/>
    <w:rsid w:val="004F2B9C"/>
    <w:rsid w:val="0050307A"/>
    <w:rsid w:val="0050393A"/>
    <w:rsid w:val="00554A73"/>
    <w:rsid w:val="00567A14"/>
    <w:rsid w:val="00592713"/>
    <w:rsid w:val="005A24CD"/>
    <w:rsid w:val="005A75F8"/>
    <w:rsid w:val="005B0B00"/>
    <w:rsid w:val="005D7755"/>
    <w:rsid w:val="005E0EA8"/>
    <w:rsid w:val="0061226E"/>
    <w:rsid w:val="00662E85"/>
    <w:rsid w:val="00677E4C"/>
    <w:rsid w:val="00686AC8"/>
    <w:rsid w:val="006C17BF"/>
    <w:rsid w:val="006E66F8"/>
    <w:rsid w:val="007203DB"/>
    <w:rsid w:val="00732B5E"/>
    <w:rsid w:val="00762CE2"/>
    <w:rsid w:val="00781173"/>
    <w:rsid w:val="0079052F"/>
    <w:rsid w:val="007F4B79"/>
    <w:rsid w:val="00814A35"/>
    <w:rsid w:val="00832B69"/>
    <w:rsid w:val="0084132E"/>
    <w:rsid w:val="008456B2"/>
    <w:rsid w:val="00851A5E"/>
    <w:rsid w:val="008912E9"/>
    <w:rsid w:val="008A0BC9"/>
    <w:rsid w:val="008A490D"/>
    <w:rsid w:val="00907AF5"/>
    <w:rsid w:val="00932E99"/>
    <w:rsid w:val="00941654"/>
    <w:rsid w:val="0098711D"/>
    <w:rsid w:val="009A0F8C"/>
    <w:rsid w:val="009A159C"/>
    <w:rsid w:val="009B5945"/>
    <w:rsid w:val="009C09B0"/>
    <w:rsid w:val="009D3018"/>
    <w:rsid w:val="009E5ED7"/>
    <w:rsid w:val="009F35DF"/>
    <w:rsid w:val="009F37D9"/>
    <w:rsid w:val="00A04B8E"/>
    <w:rsid w:val="00A04CDE"/>
    <w:rsid w:val="00A3084C"/>
    <w:rsid w:val="00A5227C"/>
    <w:rsid w:val="00A54165"/>
    <w:rsid w:val="00A73E51"/>
    <w:rsid w:val="00A955DF"/>
    <w:rsid w:val="00AE6DE1"/>
    <w:rsid w:val="00AF0074"/>
    <w:rsid w:val="00B04D8B"/>
    <w:rsid w:val="00B2316A"/>
    <w:rsid w:val="00B34B9C"/>
    <w:rsid w:val="00B642AA"/>
    <w:rsid w:val="00B74438"/>
    <w:rsid w:val="00B82241"/>
    <w:rsid w:val="00BA33FE"/>
    <w:rsid w:val="00C30DAA"/>
    <w:rsid w:val="00C33CF9"/>
    <w:rsid w:val="00C341C2"/>
    <w:rsid w:val="00C6625E"/>
    <w:rsid w:val="00C93470"/>
    <w:rsid w:val="00CB4304"/>
    <w:rsid w:val="00CB4C2C"/>
    <w:rsid w:val="00CC2B8B"/>
    <w:rsid w:val="00CC2DF9"/>
    <w:rsid w:val="00CD6998"/>
    <w:rsid w:val="00CE0DFC"/>
    <w:rsid w:val="00CE1FD4"/>
    <w:rsid w:val="00D00484"/>
    <w:rsid w:val="00D02040"/>
    <w:rsid w:val="00D15E07"/>
    <w:rsid w:val="00D30DE1"/>
    <w:rsid w:val="00D3568C"/>
    <w:rsid w:val="00D86569"/>
    <w:rsid w:val="00D91583"/>
    <w:rsid w:val="00D9747F"/>
    <w:rsid w:val="00DE2C24"/>
    <w:rsid w:val="00DE3031"/>
    <w:rsid w:val="00DF0C8D"/>
    <w:rsid w:val="00E11A1E"/>
    <w:rsid w:val="00E222FD"/>
    <w:rsid w:val="00E2700C"/>
    <w:rsid w:val="00E40C33"/>
    <w:rsid w:val="00E54118"/>
    <w:rsid w:val="00E87BC5"/>
    <w:rsid w:val="00EE6E87"/>
    <w:rsid w:val="00F01456"/>
    <w:rsid w:val="00F044C8"/>
    <w:rsid w:val="00F27CBF"/>
    <w:rsid w:val="00F572A2"/>
    <w:rsid w:val="00F654B3"/>
    <w:rsid w:val="00F721AA"/>
    <w:rsid w:val="00F9651A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327694"/>
  <w15:docId w15:val="{306B018C-C433-4DAE-80D5-5DC5CF31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A83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0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9E914-5656-49B1-9587-439EAA8DD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2691</TotalTime>
  <Pages>23</Pages>
  <Words>2279</Words>
  <Characters>11897</Characters>
  <Application>Microsoft Office Word</Application>
  <DocSecurity>0</DocSecurity>
  <Lines>793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Boss</dc:creator>
  <cp:lastModifiedBy>Tajinder Kaur Tajinder Kaur</cp:lastModifiedBy>
  <cp:revision>9</cp:revision>
  <cp:lastPrinted>2019-01-29T21:20:00Z</cp:lastPrinted>
  <dcterms:created xsi:type="dcterms:W3CDTF">2023-05-08T20:05:00Z</dcterms:created>
  <dcterms:modified xsi:type="dcterms:W3CDTF">2023-05-21T14:36:00Z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6470c6ec8b24ada8b70b5f57ea25b11502981185c9f4f37607e752e6c6d65979</vt:lpwstr>
  </property>
</Properties>
</file>